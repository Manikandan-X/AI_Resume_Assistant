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3249" w14:textId="381B9F78" w:rsidR="00816216" w:rsidRPr="00E158FC" w:rsidRDefault="00EB247C" w:rsidP="007F3BCD">
      <w:pPr>
        <w:pStyle w:val="Title"/>
        <w:pBdr>
          <w:bottom w:val="single" w:sz="12" w:space="4" w:color="C00000"/>
        </w:pBdr>
        <w:rPr>
          <w:b/>
          <w:bCs/>
          <w:color w:val="F8943F" w:themeColor="accent6"/>
        </w:rPr>
      </w:pPr>
      <w:r w:rsidRPr="00723DBF">
        <w:rPr>
          <w:color w:val="C00000"/>
        </w:rPr>
        <w:t>AKILA</w:t>
      </w:r>
      <w:r w:rsidR="003310DD" w:rsidRPr="00723DBF">
        <w:rPr>
          <w:color w:val="C00000"/>
        </w:rPr>
        <w:t xml:space="preserve"> </w:t>
      </w:r>
      <w:r w:rsidR="001C05F8" w:rsidRPr="00723DBF">
        <w:rPr>
          <w:color w:val="C00000"/>
        </w:rPr>
        <w:t>R</w:t>
      </w:r>
    </w:p>
    <w:p w14:paraId="116DCC33" w14:textId="77777777" w:rsidR="001E0640" w:rsidRPr="00723DBF" w:rsidRDefault="001E0640" w:rsidP="001E0640">
      <w:pPr>
        <w:pStyle w:val="Heading1"/>
        <w:rPr>
          <w:color w:val="C00000"/>
        </w:rPr>
      </w:pPr>
      <w:r w:rsidRPr="00723DBF">
        <w:rPr>
          <w:color w:val="C00000"/>
        </w:rPr>
        <w:t>Personal Info</w:t>
      </w:r>
    </w:p>
    <w:p w14:paraId="4D407DEA" w14:textId="12606D2E" w:rsidR="005D7606" w:rsidRPr="00C2112E" w:rsidRDefault="005D7606" w:rsidP="005D7606">
      <w:pPr>
        <w:pStyle w:val="Heading3"/>
        <w:rPr>
          <w:color w:val="auto"/>
        </w:rPr>
      </w:pPr>
      <w:r w:rsidRPr="00C2112E">
        <w:rPr>
          <w:color w:val="auto"/>
        </w:rPr>
        <w:t xml:space="preserve">Address: </w:t>
      </w:r>
      <w:r w:rsidR="005F4FEB" w:rsidRPr="00C2112E">
        <w:rPr>
          <w:color w:val="auto"/>
        </w:rPr>
        <w:t xml:space="preserve">3/9, </w:t>
      </w:r>
      <w:r w:rsidRPr="00C2112E">
        <w:rPr>
          <w:color w:val="auto"/>
        </w:rPr>
        <w:t>kambar street, karapakkam, chennai-600097.</w:t>
      </w:r>
    </w:p>
    <w:p w14:paraId="6446F4B6" w14:textId="00796C68" w:rsidR="003310DD" w:rsidRPr="00C2112E" w:rsidRDefault="005D7606" w:rsidP="005D7606">
      <w:pPr>
        <w:pStyle w:val="Heading3"/>
        <w:rPr>
          <w:color w:val="auto"/>
        </w:rPr>
      </w:pPr>
      <w:r w:rsidRPr="00C2112E">
        <w:rPr>
          <w:color w:val="auto"/>
        </w:rPr>
        <w:t>Mobile number: +91</w:t>
      </w:r>
      <w:r w:rsidR="00E9018D" w:rsidRPr="00C2112E">
        <w:rPr>
          <w:color w:val="auto"/>
        </w:rPr>
        <w:t>8925</w:t>
      </w:r>
      <w:r w:rsidR="00B42103" w:rsidRPr="00C2112E">
        <w:rPr>
          <w:color w:val="auto"/>
        </w:rPr>
        <w:t>300520</w:t>
      </w:r>
      <w:r w:rsidR="003310DD" w:rsidRPr="00C2112E">
        <w:rPr>
          <w:color w:val="auto"/>
        </w:rPr>
        <w:t>.</w:t>
      </w:r>
    </w:p>
    <w:p w14:paraId="1126E407" w14:textId="507DA0D6" w:rsidR="002442D7" w:rsidRPr="00C2112E" w:rsidRDefault="005D7606" w:rsidP="005D7606">
      <w:pPr>
        <w:pStyle w:val="Heading3"/>
        <w:rPr>
          <w:color w:val="auto"/>
        </w:rPr>
      </w:pPr>
      <w:r w:rsidRPr="00C2112E">
        <w:rPr>
          <w:color w:val="auto"/>
        </w:rPr>
        <w:t>Email: aki520unlucky@gmail.com</w:t>
      </w:r>
    </w:p>
    <w:p w14:paraId="6A87F526" w14:textId="5832DCF5" w:rsidR="001035FE" w:rsidRPr="00C2112E" w:rsidRDefault="005D7606" w:rsidP="001035FE">
      <w:pPr>
        <w:pStyle w:val="Heading3"/>
        <w:rPr>
          <w:color w:val="auto"/>
        </w:rPr>
      </w:pPr>
      <w:r w:rsidRPr="00C2112E">
        <w:rPr>
          <w:color w:val="auto"/>
        </w:rPr>
        <w:t>D</w:t>
      </w:r>
      <w:r w:rsidR="008F7E88" w:rsidRPr="00C2112E">
        <w:rPr>
          <w:color w:val="auto"/>
        </w:rPr>
        <w:t>OB</w:t>
      </w:r>
      <w:r w:rsidRPr="00C2112E">
        <w:rPr>
          <w:color w:val="auto"/>
        </w:rPr>
        <w:t xml:space="preserve">: </w:t>
      </w:r>
      <w:r w:rsidR="00B42103" w:rsidRPr="00C2112E">
        <w:rPr>
          <w:color w:val="auto"/>
        </w:rPr>
        <w:t>05/</w:t>
      </w:r>
      <w:r w:rsidR="00DE7ED7" w:rsidRPr="00C2112E">
        <w:rPr>
          <w:color w:val="auto"/>
        </w:rPr>
        <w:t>12/2001</w:t>
      </w:r>
      <w:r w:rsidR="003310DD" w:rsidRPr="00C2112E">
        <w:rPr>
          <w:color w:val="auto"/>
        </w:rPr>
        <w:t>.</w:t>
      </w:r>
    </w:p>
    <w:p w14:paraId="778B8E2B" w14:textId="77777777" w:rsidR="006270A9" w:rsidRDefault="00B71F2F" w:rsidP="00141A4C">
      <w:pPr>
        <w:pStyle w:val="Heading1"/>
      </w:pPr>
      <w:sdt>
        <w:sdtPr>
          <w:alias w:val="Objective:"/>
          <w:tag w:val="Objective:"/>
          <w:id w:val="-731932020"/>
          <w:placeholder>
            <w:docPart w:val="94F7C434B90A4EA28009DFCC6364850B"/>
          </w:placeholder>
          <w:temporary/>
          <w:showingPlcHdr/>
          <w15:appearance w15:val="hidden"/>
        </w:sdtPr>
        <w:sdtEndPr/>
        <w:sdtContent>
          <w:r w:rsidR="009D5933" w:rsidRPr="00723DBF">
            <w:rPr>
              <w:color w:val="C00000"/>
            </w:rPr>
            <w:t>Objective</w:t>
          </w:r>
        </w:sdtContent>
      </w:sdt>
    </w:p>
    <w:p w14:paraId="181ACE54" w14:textId="0A38B74C" w:rsidR="00ED4C57" w:rsidRPr="00C2112E" w:rsidRDefault="00ED4C57" w:rsidP="00085A62">
      <w:pPr>
        <w:jc w:val="both"/>
        <w:rPr>
          <w:color w:val="auto"/>
          <w:sz w:val="24"/>
          <w:szCs w:val="24"/>
          <w:lang w:val="en-IN"/>
        </w:rPr>
      </w:pPr>
      <w:r w:rsidRPr="00C2112E">
        <w:rPr>
          <w:color w:val="auto"/>
          <w:sz w:val="24"/>
          <w:szCs w:val="24"/>
          <w:lang w:val="en-IN"/>
        </w:rPr>
        <w:t xml:space="preserve">Dedicated Customer Support Associate with 3 years of experience in the </w:t>
      </w:r>
      <w:r w:rsidR="00337ED6" w:rsidRPr="00C2112E">
        <w:rPr>
          <w:color w:val="auto"/>
          <w:sz w:val="24"/>
          <w:szCs w:val="24"/>
          <w:lang w:val="en-IN"/>
        </w:rPr>
        <w:t>multiple</w:t>
      </w:r>
      <w:r w:rsidRPr="00C2112E">
        <w:rPr>
          <w:color w:val="auto"/>
          <w:sz w:val="24"/>
          <w:szCs w:val="24"/>
          <w:lang w:val="en-IN"/>
        </w:rPr>
        <w:t xml:space="preserve"> industry. Skilled in providing exceptional customer service, resolving issues efficiently, and maintaining high levels of customer satisfaction. Strong communication and problem-solving abilities, with a proven track record of improving customer experience and loyalty. </w:t>
      </w:r>
    </w:p>
    <w:p w14:paraId="3B6D915E" w14:textId="263BC2E7" w:rsidR="00E821D6" w:rsidRPr="00723DBF" w:rsidRDefault="009D48F7" w:rsidP="00E821D6">
      <w:pPr>
        <w:pStyle w:val="Heading1"/>
        <w:rPr>
          <w:color w:val="C00000"/>
          <w:sz w:val="24"/>
          <w:szCs w:val="24"/>
        </w:rPr>
      </w:pPr>
      <w:r w:rsidRPr="00723DBF">
        <w:rPr>
          <w:color w:val="C00000"/>
        </w:rPr>
        <w:t>Experience</w:t>
      </w:r>
      <w:r w:rsidR="00E821D6" w:rsidRPr="00723DBF">
        <w:rPr>
          <w:color w:val="C00000"/>
        </w:rPr>
        <w:t xml:space="preserve"> </w:t>
      </w:r>
    </w:p>
    <w:p w14:paraId="12FC69EE" w14:textId="77777777" w:rsidR="00EF4D2F" w:rsidRPr="00C2112E" w:rsidRDefault="00EF4D2F" w:rsidP="00EF4D2F">
      <w:pPr>
        <w:pStyle w:val="Heading2"/>
        <w:rPr>
          <w:color w:val="auto"/>
        </w:rPr>
      </w:pPr>
      <w:r w:rsidRPr="00C2112E">
        <w:rPr>
          <w:color w:val="auto"/>
        </w:rPr>
        <w:t>2025 - present</w:t>
      </w:r>
    </w:p>
    <w:p w14:paraId="7878990A" w14:textId="3F1FBCE4" w:rsidR="00EF4D2F" w:rsidRPr="00C2112E" w:rsidRDefault="00EF4D2F" w:rsidP="00EF4D2F">
      <w:pPr>
        <w:pStyle w:val="Heading3"/>
        <w:rPr>
          <w:color w:val="auto"/>
        </w:rPr>
      </w:pPr>
      <w:r w:rsidRPr="00C2112E">
        <w:rPr>
          <w:color w:val="auto"/>
        </w:rPr>
        <w:t>Customer support associate | Trends  |  Navalur</w:t>
      </w:r>
    </w:p>
    <w:p w14:paraId="0F4A621C" w14:textId="77777777" w:rsidR="009D3733" w:rsidRPr="00C2112E" w:rsidRDefault="009D3733" w:rsidP="009D3733">
      <w:pPr>
        <w:pStyle w:val="SkillsBullets"/>
        <w:numPr>
          <w:ilvl w:val="0"/>
          <w:numId w:val="0"/>
        </w:numPr>
        <w:ind w:left="720"/>
        <w:rPr>
          <w:sz w:val="24"/>
          <w:szCs w:val="24"/>
          <w:lang w:val="en-IN"/>
        </w:rPr>
      </w:pPr>
    </w:p>
    <w:p w14:paraId="36EFD846" w14:textId="4C1CFE08" w:rsidR="00F7023B" w:rsidRPr="00C2112E" w:rsidRDefault="00F7023B" w:rsidP="00852539">
      <w:pPr>
        <w:pStyle w:val="SkillsBullets"/>
        <w:rPr>
          <w:sz w:val="24"/>
          <w:szCs w:val="24"/>
          <w:lang w:val="en-IN"/>
        </w:rPr>
      </w:pPr>
      <w:r w:rsidRPr="00C2112E">
        <w:rPr>
          <w:b/>
          <w:bCs/>
          <w:sz w:val="24"/>
          <w:szCs w:val="24"/>
          <w:lang w:val="en-IN"/>
        </w:rPr>
        <w:t>Problem-Solving:</w:t>
      </w:r>
      <w:r w:rsidRPr="00C2112E">
        <w:rPr>
          <w:sz w:val="24"/>
          <w:szCs w:val="24"/>
          <w:lang w:val="en-IN"/>
        </w:rPr>
        <w:t xml:space="preserve"> Ability to resolve customer issues quickly and efficiently.</w:t>
      </w:r>
    </w:p>
    <w:p w14:paraId="43F71640" w14:textId="77777777" w:rsidR="00F7023B" w:rsidRPr="00C2112E" w:rsidRDefault="00F7023B" w:rsidP="00695130">
      <w:pPr>
        <w:pStyle w:val="SkillsBullets"/>
        <w:rPr>
          <w:sz w:val="24"/>
          <w:szCs w:val="24"/>
        </w:rPr>
      </w:pPr>
      <w:r w:rsidRPr="00C2112E">
        <w:rPr>
          <w:b/>
          <w:bCs/>
          <w:sz w:val="24"/>
          <w:szCs w:val="24"/>
        </w:rPr>
        <w:t>Customer Service Excellence:</w:t>
      </w:r>
      <w:r w:rsidRPr="00C2112E">
        <w:rPr>
          <w:sz w:val="24"/>
          <w:szCs w:val="24"/>
        </w:rPr>
        <w:t xml:space="preserve"> Providing top-notch service and ensuring customer satisfaction.</w:t>
      </w:r>
    </w:p>
    <w:p w14:paraId="791D6F76" w14:textId="77777777" w:rsidR="00F7023B" w:rsidRPr="00C2112E" w:rsidRDefault="00F7023B" w:rsidP="00852539">
      <w:pPr>
        <w:pStyle w:val="SkillsBullets"/>
        <w:numPr>
          <w:ilvl w:val="0"/>
          <w:numId w:val="0"/>
        </w:numPr>
        <w:ind w:left="720"/>
        <w:rPr>
          <w:sz w:val="24"/>
          <w:szCs w:val="24"/>
        </w:rPr>
      </w:pPr>
    </w:p>
    <w:p w14:paraId="5910D2B7" w14:textId="77777777" w:rsidR="00A70938" w:rsidRPr="00C2112E" w:rsidRDefault="00A70938" w:rsidP="00A70938">
      <w:pPr>
        <w:pStyle w:val="Heading2"/>
        <w:rPr>
          <w:color w:val="auto"/>
        </w:rPr>
      </w:pPr>
      <w:r w:rsidRPr="00C2112E">
        <w:rPr>
          <w:color w:val="auto"/>
        </w:rPr>
        <w:t>2022 - 2023</w:t>
      </w:r>
    </w:p>
    <w:p w14:paraId="75709EED" w14:textId="77777777" w:rsidR="00A70938" w:rsidRPr="00C2112E" w:rsidRDefault="00A70938" w:rsidP="00A70938">
      <w:pPr>
        <w:pStyle w:val="Heading3"/>
        <w:rPr>
          <w:color w:val="auto"/>
        </w:rPr>
      </w:pPr>
      <w:r w:rsidRPr="00C2112E">
        <w:rPr>
          <w:color w:val="auto"/>
        </w:rPr>
        <w:t xml:space="preserve">Browsing Center Customer Support Representative  </w:t>
      </w:r>
    </w:p>
    <w:p w14:paraId="0981885E" w14:textId="77777777" w:rsidR="00DF707F" w:rsidRPr="00C2112E" w:rsidRDefault="00DF707F" w:rsidP="00DF707F">
      <w:pPr>
        <w:pStyle w:val="SkillsBullets"/>
        <w:numPr>
          <w:ilvl w:val="0"/>
          <w:numId w:val="0"/>
        </w:numPr>
        <w:ind w:left="720"/>
        <w:rPr>
          <w:sz w:val="24"/>
          <w:szCs w:val="24"/>
        </w:rPr>
      </w:pPr>
    </w:p>
    <w:p w14:paraId="7C8DF23D" w14:textId="1A88B481" w:rsidR="00A70938" w:rsidRPr="00C2112E" w:rsidRDefault="00A70938" w:rsidP="00A70938">
      <w:pPr>
        <w:pStyle w:val="SkillsBullets"/>
        <w:rPr>
          <w:sz w:val="24"/>
          <w:szCs w:val="24"/>
        </w:rPr>
      </w:pPr>
      <w:r w:rsidRPr="00C2112E">
        <w:rPr>
          <w:b/>
          <w:bCs/>
          <w:sz w:val="24"/>
          <w:szCs w:val="24"/>
        </w:rPr>
        <w:t>Attention to Detail:</w:t>
      </w:r>
      <w:r w:rsidRPr="00C2112E">
        <w:rPr>
          <w:sz w:val="24"/>
          <w:szCs w:val="24"/>
        </w:rPr>
        <w:t xml:space="preserve"> Ensuring accuracy in handling customer inquiries and maintaining records.</w:t>
      </w:r>
    </w:p>
    <w:p w14:paraId="60DA14AF" w14:textId="77777777" w:rsidR="00A70938" w:rsidRPr="00C2112E" w:rsidRDefault="00A70938" w:rsidP="00FA3CC8">
      <w:pPr>
        <w:pStyle w:val="SkillsBullets"/>
        <w:rPr>
          <w:sz w:val="24"/>
          <w:szCs w:val="24"/>
        </w:rPr>
      </w:pPr>
      <w:r w:rsidRPr="00C2112E">
        <w:rPr>
          <w:b/>
          <w:bCs/>
          <w:sz w:val="24"/>
          <w:szCs w:val="24"/>
        </w:rPr>
        <w:t>Time Management</w:t>
      </w:r>
      <w:r w:rsidRPr="00C2112E">
        <w:rPr>
          <w:sz w:val="24"/>
          <w:szCs w:val="24"/>
        </w:rPr>
        <w:t>: Efficiently managing time to assist multiple customers promptly.</w:t>
      </w:r>
    </w:p>
    <w:p w14:paraId="0BFB9FC6" w14:textId="77777777" w:rsidR="00852539" w:rsidRPr="00C2112E" w:rsidRDefault="00852539" w:rsidP="00DB6205">
      <w:pPr>
        <w:pStyle w:val="Heading2"/>
        <w:rPr>
          <w:color w:val="auto"/>
          <w:szCs w:val="24"/>
        </w:rPr>
      </w:pPr>
    </w:p>
    <w:p w14:paraId="40948707" w14:textId="37D1F047" w:rsidR="00DB6205" w:rsidRPr="00C2112E" w:rsidRDefault="00DB6205" w:rsidP="00DB6205">
      <w:pPr>
        <w:pStyle w:val="Heading2"/>
        <w:rPr>
          <w:color w:val="auto"/>
        </w:rPr>
      </w:pPr>
      <w:r w:rsidRPr="00C2112E">
        <w:rPr>
          <w:color w:val="auto"/>
        </w:rPr>
        <w:t>2020 – 2021</w:t>
      </w:r>
    </w:p>
    <w:p w14:paraId="1D0CFA00" w14:textId="77777777" w:rsidR="00DB6205" w:rsidRPr="00C2112E" w:rsidRDefault="00DB6205" w:rsidP="00DB6205">
      <w:pPr>
        <w:rPr>
          <w:color w:val="auto"/>
          <w:sz w:val="24"/>
          <w:szCs w:val="24"/>
          <w:lang w:eastAsia="zh-CN"/>
        </w:rPr>
      </w:pPr>
      <w:r w:rsidRPr="00C2112E">
        <w:rPr>
          <w:color w:val="auto"/>
          <w:sz w:val="24"/>
          <w:szCs w:val="24"/>
          <w:lang w:eastAsia="zh-CN"/>
        </w:rPr>
        <w:t>Telemarketing Executive | Indian Gas Agency</w:t>
      </w:r>
    </w:p>
    <w:p w14:paraId="3EF2FE3F" w14:textId="54696361" w:rsidR="00DB6205" w:rsidRPr="00C2112E" w:rsidRDefault="00DB6205" w:rsidP="00852539">
      <w:pPr>
        <w:pStyle w:val="ListParagraph"/>
        <w:numPr>
          <w:ilvl w:val="0"/>
          <w:numId w:val="31"/>
        </w:numPr>
        <w:rPr>
          <w:color w:val="auto"/>
          <w:sz w:val="24"/>
          <w:szCs w:val="24"/>
          <w:lang w:eastAsia="zh-CN"/>
        </w:rPr>
      </w:pPr>
      <w:r w:rsidRPr="00C2112E">
        <w:rPr>
          <w:b/>
          <w:bCs/>
          <w:color w:val="auto"/>
          <w:sz w:val="24"/>
          <w:szCs w:val="24"/>
          <w:lang w:val="en-IN" w:eastAsia="zh-CN"/>
        </w:rPr>
        <w:t>Communication Skills:</w:t>
      </w:r>
      <w:r w:rsidRPr="00C2112E">
        <w:rPr>
          <w:color w:val="auto"/>
          <w:sz w:val="24"/>
          <w:szCs w:val="24"/>
          <w:lang w:val="en-IN" w:eastAsia="zh-CN"/>
        </w:rPr>
        <w:t xml:space="preserve"> Clear and effective verbal communication to engage with customers.</w:t>
      </w:r>
    </w:p>
    <w:p w14:paraId="009BD685" w14:textId="77777777" w:rsidR="005D7606" w:rsidRPr="00C2112E" w:rsidRDefault="00DB6205" w:rsidP="005D7606">
      <w:pPr>
        <w:pStyle w:val="ListParagraph"/>
        <w:numPr>
          <w:ilvl w:val="0"/>
          <w:numId w:val="31"/>
        </w:numPr>
        <w:jc w:val="both"/>
        <w:rPr>
          <w:color w:val="auto"/>
          <w:sz w:val="24"/>
          <w:szCs w:val="24"/>
          <w:lang w:val="en-IN" w:eastAsia="zh-CN"/>
        </w:rPr>
      </w:pPr>
      <w:r w:rsidRPr="00C2112E">
        <w:rPr>
          <w:b/>
          <w:bCs/>
          <w:color w:val="auto"/>
          <w:sz w:val="24"/>
          <w:szCs w:val="24"/>
          <w:lang w:val="en-IN" w:eastAsia="zh-CN"/>
        </w:rPr>
        <w:t>Active Listening:</w:t>
      </w:r>
      <w:r w:rsidRPr="00C2112E">
        <w:rPr>
          <w:color w:val="auto"/>
          <w:sz w:val="24"/>
          <w:szCs w:val="24"/>
          <w:lang w:val="en-IN" w:eastAsia="zh-CN"/>
        </w:rPr>
        <w:t xml:space="preserve"> Understanding customer needs and responding appropriately.</w:t>
      </w:r>
    </w:p>
    <w:p w14:paraId="50728C94" w14:textId="22891949" w:rsidR="00DB6205" w:rsidRPr="00C2112E" w:rsidRDefault="00DB6205" w:rsidP="005D7606">
      <w:pPr>
        <w:pStyle w:val="ListParagraph"/>
        <w:numPr>
          <w:ilvl w:val="0"/>
          <w:numId w:val="31"/>
        </w:numPr>
        <w:jc w:val="both"/>
        <w:rPr>
          <w:color w:val="auto"/>
          <w:sz w:val="24"/>
          <w:szCs w:val="24"/>
          <w:lang w:val="en-IN" w:eastAsia="zh-CN"/>
        </w:rPr>
      </w:pPr>
      <w:r w:rsidRPr="00C2112E">
        <w:rPr>
          <w:b/>
          <w:bCs/>
          <w:color w:val="auto"/>
          <w:sz w:val="24"/>
          <w:szCs w:val="24"/>
          <w:lang w:val="en-IN" w:eastAsia="zh-CN"/>
        </w:rPr>
        <w:t>Persuasion:</w:t>
      </w:r>
      <w:r w:rsidRPr="00C2112E">
        <w:rPr>
          <w:color w:val="auto"/>
          <w:sz w:val="24"/>
          <w:szCs w:val="24"/>
          <w:lang w:val="en-IN" w:eastAsia="zh-CN"/>
        </w:rPr>
        <w:t xml:space="preserve"> Convincing potential customers to consider products or services.</w:t>
      </w:r>
    </w:p>
    <w:sdt>
      <w:sdtPr>
        <w:alias w:val="Education:"/>
        <w:tag w:val="Education:"/>
        <w:id w:val="807127995"/>
        <w:placeholder>
          <w:docPart w:val="ED1E4B04B1D643EC8FDDB0F5C5555AF9"/>
        </w:placeholder>
        <w:temporary/>
        <w:showingPlcHdr/>
        <w15:appearance w15:val="hidden"/>
      </w:sdtPr>
      <w:sdtEndPr/>
      <w:sdtContent>
        <w:p w14:paraId="58231FDA" w14:textId="77777777" w:rsidR="002F5893" w:rsidRDefault="002F5893" w:rsidP="002F5893">
          <w:pPr>
            <w:pStyle w:val="Heading1"/>
          </w:pPr>
          <w:r w:rsidRPr="00723DBF">
            <w:rPr>
              <w:color w:val="C00000"/>
            </w:rPr>
            <w:t>Education</w:t>
          </w:r>
        </w:p>
      </w:sdtContent>
    </w:sdt>
    <w:p w14:paraId="5689E52E" w14:textId="77777777" w:rsidR="002F5893" w:rsidRPr="00C2112E" w:rsidRDefault="002F5893" w:rsidP="002F5893">
      <w:pPr>
        <w:pStyle w:val="ListBullet"/>
        <w:numPr>
          <w:ilvl w:val="0"/>
          <w:numId w:val="0"/>
        </w:numPr>
        <w:ind w:left="216" w:hanging="216"/>
        <w:rPr>
          <w:color w:val="auto"/>
          <w:sz w:val="26"/>
          <w:szCs w:val="26"/>
        </w:rPr>
      </w:pPr>
      <w:r w:rsidRPr="00C2112E">
        <w:rPr>
          <w:b/>
          <w:color w:val="auto"/>
          <w:sz w:val="26"/>
          <w:szCs w:val="26"/>
        </w:rPr>
        <w:t>School</w:t>
      </w:r>
      <w:r w:rsidRPr="00C2112E">
        <w:rPr>
          <w:color w:val="auto"/>
          <w:sz w:val="26"/>
          <w:szCs w:val="26"/>
        </w:rPr>
        <w:t xml:space="preserve"> </w:t>
      </w:r>
    </w:p>
    <w:p w14:paraId="032A00A3" w14:textId="403861EE" w:rsidR="002F5893" w:rsidRPr="00C2112E" w:rsidRDefault="00B71F2F" w:rsidP="002F5893">
      <w:pPr>
        <w:pStyle w:val="ListBullet"/>
        <w:numPr>
          <w:ilvl w:val="0"/>
          <w:numId w:val="0"/>
        </w:numPr>
        <w:ind w:left="216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 xml:space="preserve">  </w:t>
      </w:r>
      <w:r w:rsidR="002F5893" w:rsidRPr="00C2112E">
        <w:rPr>
          <w:b/>
          <w:color w:val="auto"/>
          <w:sz w:val="24"/>
          <w:szCs w:val="24"/>
        </w:rPr>
        <w:t xml:space="preserve">Government Higher Secondary, School, Sholinganallur. </w:t>
      </w:r>
    </w:p>
    <w:p w14:paraId="7D672868" w14:textId="53930E2B" w:rsidR="002F5893" w:rsidRPr="00C2112E" w:rsidRDefault="00B71F2F" w:rsidP="002F5893">
      <w:pPr>
        <w:pStyle w:val="ListBullet"/>
        <w:numPr>
          <w:ilvl w:val="0"/>
          <w:numId w:val="0"/>
        </w:numPr>
        <w:ind w:left="216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</w:t>
      </w:r>
      <w:r w:rsidR="002F5893" w:rsidRPr="00C2112E">
        <w:rPr>
          <w:color w:val="auto"/>
          <w:sz w:val="24"/>
          <w:szCs w:val="24"/>
        </w:rPr>
        <w:t xml:space="preserve">I have accomplished my Higher Secondary Certificate (HSC). </w:t>
      </w:r>
    </w:p>
    <w:p w14:paraId="7ABFF933" w14:textId="77777777" w:rsidR="002442D7" w:rsidRPr="00723DBF" w:rsidRDefault="002442D7" w:rsidP="002442D7">
      <w:pPr>
        <w:pStyle w:val="Heading1"/>
        <w:rPr>
          <w:color w:val="C00000"/>
        </w:rPr>
      </w:pPr>
      <w:r w:rsidRPr="00723DBF">
        <w:rPr>
          <w:color w:val="C00000"/>
        </w:rPr>
        <w:lastRenderedPageBreak/>
        <w:t>Languages Known</w:t>
      </w:r>
    </w:p>
    <w:p w14:paraId="31C8123D" w14:textId="77777777" w:rsidR="002442D7" w:rsidRPr="001E0640" w:rsidRDefault="002442D7" w:rsidP="002442D7">
      <w:pPr>
        <w:pStyle w:val="Heading1"/>
      </w:pPr>
    </w:p>
    <w:p w14:paraId="6370799C" w14:textId="77777777" w:rsidR="002442D7" w:rsidRPr="00C2112E" w:rsidRDefault="002442D7" w:rsidP="002442D7">
      <w:pPr>
        <w:pStyle w:val="ListBullet"/>
        <w:numPr>
          <w:ilvl w:val="0"/>
          <w:numId w:val="0"/>
        </w:numPr>
        <w:ind w:left="45"/>
        <w:rPr>
          <w:color w:val="auto"/>
          <w:sz w:val="24"/>
          <w:szCs w:val="24"/>
        </w:rPr>
      </w:pPr>
      <w:r w:rsidRPr="00C2112E">
        <w:rPr>
          <w:color w:val="auto"/>
          <w:sz w:val="24"/>
          <w:szCs w:val="24"/>
        </w:rPr>
        <w:t xml:space="preserve">    I am very good at both reading and writing of my mother tongue TAMIL. </w:t>
      </w:r>
    </w:p>
    <w:p w14:paraId="6CF65280" w14:textId="0BC1540A" w:rsidR="002442D7" w:rsidRPr="00C2112E" w:rsidRDefault="002442D7" w:rsidP="002442D7">
      <w:pPr>
        <w:pStyle w:val="ListBullet"/>
        <w:numPr>
          <w:ilvl w:val="0"/>
          <w:numId w:val="0"/>
        </w:numPr>
        <w:ind w:left="45"/>
        <w:rPr>
          <w:color w:val="auto"/>
          <w:sz w:val="24"/>
          <w:szCs w:val="24"/>
        </w:rPr>
      </w:pPr>
      <w:r w:rsidRPr="00C2112E">
        <w:rPr>
          <w:color w:val="auto"/>
          <w:sz w:val="24"/>
          <w:szCs w:val="24"/>
        </w:rPr>
        <w:t xml:space="preserve">And I am very fluent in </w:t>
      </w:r>
      <w:r w:rsidR="00D51781" w:rsidRPr="00C2112E">
        <w:rPr>
          <w:color w:val="auto"/>
          <w:sz w:val="24"/>
          <w:szCs w:val="24"/>
        </w:rPr>
        <w:t>ENGLISH.</w:t>
      </w:r>
    </w:p>
    <w:p w14:paraId="5063BCBE" w14:textId="77777777" w:rsidR="002442D7" w:rsidRPr="00723DBF" w:rsidRDefault="003169FA" w:rsidP="002442D7">
      <w:pPr>
        <w:pStyle w:val="Heading1"/>
        <w:rPr>
          <w:color w:val="C00000"/>
        </w:rPr>
      </w:pPr>
      <w:r w:rsidRPr="00723DBF">
        <w:rPr>
          <w:color w:val="C00000"/>
        </w:rPr>
        <w:t>Decla</w:t>
      </w:r>
      <w:r w:rsidR="002442D7" w:rsidRPr="00723DBF">
        <w:rPr>
          <w:color w:val="C00000"/>
        </w:rPr>
        <w:t>ration</w:t>
      </w:r>
    </w:p>
    <w:p w14:paraId="1D4CAFB9" w14:textId="77777777" w:rsidR="002442D7" w:rsidRDefault="002442D7" w:rsidP="002442D7">
      <w:pPr>
        <w:pStyle w:val="Heading1"/>
      </w:pPr>
    </w:p>
    <w:p w14:paraId="21FE18DC" w14:textId="0283FDCF" w:rsidR="002442D7" w:rsidRPr="00C2112E" w:rsidRDefault="002442D7" w:rsidP="002442D7">
      <w:pPr>
        <w:pStyle w:val="ListBullet"/>
        <w:numPr>
          <w:ilvl w:val="0"/>
          <w:numId w:val="0"/>
        </w:numPr>
        <w:rPr>
          <w:b/>
          <w:noProof/>
          <w:color w:val="auto"/>
          <w:sz w:val="24"/>
          <w:szCs w:val="24"/>
          <w:lang w:eastAsia="en-US"/>
        </w:rPr>
      </w:pPr>
      <w:r w:rsidRPr="00C2112E">
        <w:rPr>
          <w:color w:val="auto"/>
          <w:sz w:val="24"/>
          <w:szCs w:val="24"/>
        </w:rPr>
        <w:t xml:space="preserve">     I, hereby declare that details provided above are true to the best of my knowledge and belief, and if I </w:t>
      </w:r>
      <w:r w:rsidR="00D51781" w:rsidRPr="00C2112E">
        <w:rPr>
          <w:color w:val="auto"/>
          <w:sz w:val="24"/>
          <w:szCs w:val="24"/>
        </w:rPr>
        <w:t>selected,</w:t>
      </w:r>
      <w:r w:rsidRPr="00C2112E">
        <w:rPr>
          <w:color w:val="auto"/>
          <w:sz w:val="24"/>
          <w:szCs w:val="24"/>
        </w:rPr>
        <w:t xml:space="preserve"> I will perform my duties with dedication and enthusiasm. </w:t>
      </w:r>
    </w:p>
    <w:p w14:paraId="2C0C82CB" w14:textId="3E2B5353" w:rsidR="002442D7" w:rsidRPr="00C2112E" w:rsidRDefault="002442D7" w:rsidP="002442D7">
      <w:pPr>
        <w:pStyle w:val="ListBullet"/>
        <w:numPr>
          <w:ilvl w:val="0"/>
          <w:numId w:val="0"/>
        </w:numPr>
        <w:ind w:left="720"/>
        <w:rPr>
          <w:color w:val="auto"/>
          <w:sz w:val="24"/>
          <w:szCs w:val="24"/>
        </w:rPr>
      </w:pPr>
    </w:p>
    <w:p w14:paraId="77027B89" w14:textId="77777777" w:rsidR="002442D7" w:rsidRDefault="002442D7" w:rsidP="002442D7">
      <w:pPr>
        <w:pStyle w:val="ListBullet"/>
        <w:numPr>
          <w:ilvl w:val="0"/>
          <w:numId w:val="0"/>
        </w:numPr>
        <w:rPr>
          <w:b/>
          <w:noProof/>
          <w:sz w:val="24"/>
          <w:szCs w:val="24"/>
          <w:lang w:eastAsia="en-US"/>
        </w:rPr>
      </w:pPr>
      <w:r>
        <w:rPr>
          <w:b/>
          <w:noProof/>
          <w:sz w:val="24"/>
          <w:szCs w:val="24"/>
          <w:lang w:eastAsia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09A735" w14:textId="77777777" w:rsidR="005D7606" w:rsidRDefault="002442D7" w:rsidP="0042526E">
      <w:pPr>
        <w:pStyle w:val="ListBullet"/>
        <w:numPr>
          <w:ilvl w:val="0"/>
          <w:numId w:val="0"/>
        </w:numPr>
        <w:rPr>
          <w:b/>
          <w:noProof/>
          <w:sz w:val="24"/>
          <w:szCs w:val="24"/>
          <w:lang w:eastAsia="en-US"/>
        </w:rPr>
      </w:pPr>
      <w:r>
        <w:rPr>
          <w:b/>
          <w:noProof/>
          <w:sz w:val="24"/>
          <w:szCs w:val="24"/>
          <w:lang w:eastAsia="en-US"/>
        </w:rPr>
        <w:t xml:space="preserve">                                                                                                                                                            </w:t>
      </w:r>
    </w:p>
    <w:p w14:paraId="55B312A0" w14:textId="5A3547A0" w:rsidR="00810AA3" w:rsidRPr="00467229" w:rsidRDefault="00ED4E97" w:rsidP="0042526E">
      <w:pPr>
        <w:pStyle w:val="ListBullet"/>
        <w:numPr>
          <w:ilvl w:val="0"/>
          <w:numId w:val="0"/>
        </w:numPr>
        <w:rPr>
          <w:b/>
          <w:noProof/>
          <w:color w:val="auto"/>
          <w:sz w:val="24"/>
          <w:szCs w:val="24"/>
          <w:lang w:eastAsia="en-US"/>
        </w:rPr>
      </w:pPr>
      <w:r w:rsidRPr="00467229">
        <w:rPr>
          <w:b/>
          <w:noProof/>
          <w:color w:val="auto"/>
          <w:sz w:val="24"/>
          <w:szCs w:val="24"/>
          <w:lang w:eastAsia="en-US"/>
        </w:rPr>
        <w:t xml:space="preserve">DATE: </w:t>
      </w:r>
    </w:p>
    <w:p w14:paraId="68C5DDAA" w14:textId="77777777" w:rsidR="00A066E2" w:rsidRPr="00467229" w:rsidRDefault="00ED4E97" w:rsidP="00ED4E97">
      <w:pPr>
        <w:pStyle w:val="ListBullet"/>
        <w:numPr>
          <w:ilvl w:val="0"/>
          <w:numId w:val="0"/>
        </w:numPr>
        <w:rPr>
          <w:b/>
          <w:color w:val="auto"/>
        </w:rPr>
      </w:pPr>
      <w:r w:rsidRPr="00467229">
        <w:rPr>
          <w:b/>
          <w:noProof/>
          <w:color w:val="auto"/>
          <w:sz w:val="24"/>
          <w:szCs w:val="24"/>
          <w:lang w:eastAsia="en-US"/>
        </w:rPr>
        <w:t xml:space="preserve">PLACE: </w:t>
      </w:r>
      <w:r w:rsidR="0042526E" w:rsidRPr="00467229">
        <w:rPr>
          <w:b/>
          <w:noProof/>
          <w:color w:val="auto"/>
          <w:sz w:val="24"/>
          <w:szCs w:val="24"/>
          <w:lang w:eastAsia="en-US"/>
        </w:rPr>
        <w:t xml:space="preserve"> </w:t>
      </w:r>
      <w:r w:rsidR="0042526E" w:rsidRPr="00467229">
        <w:rPr>
          <w:b/>
          <w:color w:val="auto"/>
        </w:rPr>
        <w:t xml:space="preserve">                                                                                             </w:t>
      </w:r>
      <w:r w:rsidRPr="00467229">
        <w:rPr>
          <w:b/>
          <w:color w:val="auto"/>
        </w:rPr>
        <w:t xml:space="preserve">                 </w:t>
      </w:r>
      <w:r w:rsidR="00A066E2" w:rsidRPr="00467229">
        <w:rPr>
          <w:b/>
          <w:color w:val="auto"/>
          <w:sz w:val="24"/>
          <w:szCs w:val="24"/>
        </w:rPr>
        <w:t xml:space="preserve">                                                                                            </w:t>
      </w:r>
    </w:p>
    <w:sectPr w:rsidR="00A066E2" w:rsidRPr="00467229" w:rsidSect="00617B26">
      <w:footerReference w:type="default" r:id="rId8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8A69" w14:textId="77777777" w:rsidR="00DF75DC" w:rsidRDefault="00DF75DC">
      <w:pPr>
        <w:spacing w:after="0"/>
      </w:pPr>
      <w:r>
        <w:separator/>
      </w:r>
    </w:p>
  </w:endnote>
  <w:endnote w:type="continuationSeparator" w:id="0">
    <w:p w14:paraId="094358D0" w14:textId="77777777" w:rsidR="00DF75DC" w:rsidRDefault="00DF75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Mincho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DBA3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F4B19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341FD" w14:textId="77777777" w:rsidR="00DF75DC" w:rsidRDefault="00DF75DC">
      <w:pPr>
        <w:spacing w:after="0"/>
      </w:pPr>
      <w:r>
        <w:separator/>
      </w:r>
    </w:p>
  </w:footnote>
  <w:footnote w:type="continuationSeparator" w:id="0">
    <w:p w14:paraId="7808DC00" w14:textId="77777777" w:rsidR="00DF75DC" w:rsidRDefault="00DF75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34C7C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C07075"/>
    <w:multiLevelType w:val="hybridMultilevel"/>
    <w:tmpl w:val="09487600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0651C73"/>
    <w:multiLevelType w:val="hybridMultilevel"/>
    <w:tmpl w:val="1B7E3428"/>
    <w:lvl w:ilvl="0" w:tplc="939434E0">
      <w:start w:val="1"/>
      <w:numFmt w:val="bullet"/>
      <w:pStyle w:val="Skill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32B0CE4"/>
    <w:multiLevelType w:val="multilevel"/>
    <w:tmpl w:val="04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10374FB"/>
    <w:multiLevelType w:val="hybridMultilevel"/>
    <w:tmpl w:val="4176A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94A78"/>
    <w:multiLevelType w:val="hybridMultilevel"/>
    <w:tmpl w:val="0E764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6ED07C33"/>
    <w:multiLevelType w:val="hybridMultilevel"/>
    <w:tmpl w:val="25C08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77170C1E"/>
    <w:multiLevelType w:val="hybridMultilevel"/>
    <w:tmpl w:val="0DCA4D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FA1C34"/>
    <w:multiLevelType w:val="hybridMultilevel"/>
    <w:tmpl w:val="71A6809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064088264">
    <w:abstractNumId w:val="9"/>
  </w:num>
  <w:num w:numId="2" w16cid:durableId="1261990490">
    <w:abstractNumId w:val="9"/>
    <w:lvlOverride w:ilvl="0">
      <w:startOverride w:val="1"/>
    </w:lvlOverride>
  </w:num>
  <w:num w:numId="3" w16cid:durableId="1893539018">
    <w:abstractNumId w:val="9"/>
    <w:lvlOverride w:ilvl="0">
      <w:startOverride w:val="1"/>
    </w:lvlOverride>
  </w:num>
  <w:num w:numId="4" w16cid:durableId="1400908127">
    <w:abstractNumId w:val="9"/>
    <w:lvlOverride w:ilvl="0">
      <w:startOverride w:val="1"/>
    </w:lvlOverride>
  </w:num>
  <w:num w:numId="5" w16cid:durableId="1658459814">
    <w:abstractNumId w:val="8"/>
  </w:num>
  <w:num w:numId="6" w16cid:durableId="1370449162">
    <w:abstractNumId w:val="7"/>
  </w:num>
  <w:num w:numId="7" w16cid:durableId="1934313472">
    <w:abstractNumId w:val="6"/>
  </w:num>
  <w:num w:numId="8" w16cid:durableId="1846363239">
    <w:abstractNumId w:val="5"/>
  </w:num>
  <w:num w:numId="9" w16cid:durableId="31466111">
    <w:abstractNumId w:val="4"/>
  </w:num>
  <w:num w:numId="10" w16cid:durableId="1310860681">
    <w:abstractNumId w:val="3"/>
  </w:num>
  <w:num w:numId="11" w16cid:durableId="1608538188">
    <w:abstractNumId w:val="2"/>
  </w:num>
  <w:num w:numId="12" w16cid:durableId="810904484">
    <w:abstractNumId w:val="1"/>
  </w:num>
  <w:num w:numId="13" w16cid:durableId="628508375">
    <w:abstractNumId w:val="0"/>
  </w:num>
  <w:num w:numId="14" w16cid:durableId="696393120">
    <w:abstractNumId w:val="15"/>
  </w:num>
  <w:num w:numId="15" w16cid:durableId="1580209634">
    <w:abstractNumId w:val="19"/>
  </w:num>
  <w:num w:numId="16" w16cid:durableId="336035469">
    <w:abstractNumId w:val="13"/>
  </w:num>
  <w:num w:numId="17" w16cid:durableId="1612006055">
    <w:abstractNumId w:val="17"/>
  </w:num>
  <w:num w:numId="18" w16cid:durableId="877623911">
    <w:abstractNumId w:val="10"/>
  </w:num>
  <w:num w:numId="19" w16cid:durableId="1285424679">
    <w:abstractNumId w:val="25"/>
  </w:num>
  <w:num w:numId="20" w16cid:durableId="851116088">
    <w:abstractNumId w:val="20"/>
  </w:num>
  <w:num w:numId="21" w16cid:durableId="1992440456">
    <w:abstractNumId w:val="11"/>
  </w:num>
  <w:num w:numId="22" w16cid:durableId="1278949008">
    <w:abstractNumId w:val="16"/>
  </w:num>
  <w:num w:numId="23" w16cid:durableId="1701665251">
    <w:abstractNumId w:val="23"/>
  </w:num>
  <w:num w:numId="24" w16cid:durableId="371734106">
    <w:abstractNumId w:val="21"/>
  </w:num>
  <w:num w:numId="25" w16cid:durableId="764302481">
    <w:abstractNumId w:val="18"/>
  </w:num>
  <w:num w:numId="26" w16cid:durableId="857891915">
    <w:abstractNumId w:val="27"/>
  </w:num>
  <w:num w:numId="27" w16cid:durableId="816654842">
    <w:abstractNumId w:val="22"/>
  </w:num>
  <w:num w:numId="28" w16cid:durableId="934245384">
    <w:abstractNumId w:val="26"/>
  </w:num>
  <w:num w:numId="29" w16cid:durableId="195898866">
    <w:abstractNumId w:val="14"/>
  </w:num>
  <w:num w:numId="30" w16cid:durableId="61955131">
    <w:abstractNumId w:val="12"/>
  </w:num>
  <w:num w:numId="31" w16cid:durableId="8210414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0DD"/>
    <w:rsid w:val="000239C5"/>
    <w:rsid w:val="00024B06"/>
    <w:rsid w:val="00067C6A"/>
    <w:rsid w:val="00085A62"/>
    <w:rsid w:val="000A4F59"/>
    <w:rsid w:val="001035FE"/>
    <w:rsid w:val="00141A4C"/>
    <w:rsid w:val="00156FC0"/>
    <w:rsid w:val="0019525C"/>
    <w:rsid w:val="001B29CF"/>
    <w:rsid w:val="001C05F8"/>
    <w:rsid w:val="001D0E91"/>
    <w:rsid w:val="001E0640"/>
    <w:rsid w:val="002442D7"/>
    <w:rsid w:val="0024516A"/>
    <w:rsid w:val="00251507"/>
    <w:rsid w:val="00264A4C"/>
    <w:rsid w:val="0028220F"/>
    <w:rsid w:val="00282AC8"/>
    <w:rsid w:val="002F4B19"/>
    <w:rsid w:val="002F5893"/>
    <w:rsid w:val="00301062"/>
    <w:rsid w:val="0031049E"/>
    <w:rsid w:val="003169FA"/>
    <w:rsid w:val="003310DD"/>
    <w:rsid w:val="00334A66"/>
    <w:rsid w:val="00337ED6"/>
    <w:rsid w:val="00356C14"/>
    <w:rsid w:val="003939DD"/>
    <w:rsid w:val="003A054F"/>
    <w:rsid w:val="003D52C9"/>
    <w:rsid w:val="0042526E"/>
    <w:rsid w:val="00427A19"/>
    <w:rsid w:val="00433149"/>
    <w:rsid w:val="00467229"/>
    <w:rsid w:val="004D069F"/>
    <w:rsid w:val="00557C28"/>
    <w:rsid w:val="005D7606"/>
    <w:rsid w:val="005E074D"/>
    <w:rsid w:val="005F4FEB"/>
    <w:rsid w:val="0060270E"/>
    <w:rsid w:val="00617B26"/>
    <w:rsid w:val="006270A9"/>
    <w:rsid w:val="00675956"/>
    <w:rsid w:val="00681034"/>
    <w:rsid w:val="006909F0"/>
    <w:rsid w:val="00695130"/>
    <w:rsid w:val="006C3C8C"/>
    <w:rsid w:val="006C5CBF"/>
    <w:rsid w:val="00723DBF"/>
    <w:rsid w:val="007615D0"/>
    <w:rsid w:val="00770244"/>
    <w:rsid w:val="0078083F"/>
    <w:rsid w:val="00794F9E"/>
    <w:rsid w:val="007B6664"/>
    <w:rsid w:val="007C1C5B"/>
    <w:rsid w:val="007F3BCD"/>
    <w:rsid w:val="00810AA3"/>
    <w:rsid w:val="00816216"/>
    <w:rsid w:val="00852539"/>
    <w:rsid w:val="0087734B"/>
    <w:rsid w:val="00883D0F"/>
    <w:rsid w:val="008B5925"/>
    <w:rsid w:val="008D264A"/>
    <w:rsid w:val="008E63BB"/>
    <w:rsid w:val="008F7E88"/>
    <w:rsid w:val="0091215D"/>
    <w:rsid w:val="0092386B"/>
    <w:rsid w:val="00965407"/>
    <w:rsid w:val="009B2C24"/>
    <w:rsid w:val="009D3733"/>
    <w:rsid w:val="009D48F7"/>
    <w:rsid w:val="009D5933"/>
    <w:rsid w:val="009E1BF9"/>
    <w:rsid w:val="00A057E2"/>
    <w:rsid w:val="00A066E2"/>
    <w:rsid w:val="00A21BCA"/>
    <w:rsid w:val="00A35758"/>
    <w:rsid w:val="00A56045"/>
    <w:rsid w:val="00A70938"/>
    <w:rsid w:val="00A873AB"/>
    <w:rsid w:val="00AA3E6B"/>
    <w:rsid w:val="00AF63CD"/>
    <w:rsid w:val="00AF7CE3"/>
    <w:rsid w:val="00B15538"/>
    <w:rsid w:val="00B20B60"/>
    <w:rsid w:val="00B41242"/>
    <w:rsid w:val="00B42103"/>
    <w:rsid w:val="00B71F2F"/>
    <w:rsid w:val="00B8213E"/>
    <w:rsid w:val="00BD768D"/>
    <w:rsid w:val="00C04DB9"/>
    <w:rsid w:val="00C14FAC"/>
    <w:rsid w:val="00C2112E"/>
    <w:rsid w:val="00C221D4"/>
    <w:rsid w:val="00C41156"/>
    <w:rsid w:val="00C61F8E"/>
    <w:rsid w:val="00CE2161"/>
    <w:rsid w:val="00D51781"/>
    <w:rsid w:val="00D73A91"/>
    <w:rsid w:val="00D74B50"/>
    <w:rsid w:val="00D7774C"/>
    <w:rsid w:val="00DB6205"/>
    <w:rsid w:val="00DD277F"/>
    <w:rsid w:val="00DD3506"/>
    <w:rsid w:val="00DE7ED7"/>
    <w:rsid w:val="00DF707F"/>
    <w:rsid w:val="00DF75DC"/>
    <w:rsid w:val="00E158FC"/>
    <w:rsid w:val="00E64582"/>
    <w:rsid w:val="00E821D6"/>
    <w:rsid w:val="00E83E4B"/>
    <w:rsid w:val="00E9018D"/>
    <w:rsid w:val="00EB247C"/>
    <w:rsid w:val="00ED4C57"/>
    <w:rsid w:val="00ED4E97"/>
    <w:rsid w:val="00ED6C9B"/>
    <w:rsid w:val="00EE4572"/>
    <w:rsid w:val="00EF4D2F"/>
    <w:rsid w:val="00F264BD"/>
    <w:rsid w:val="00F3135F"/>
    <w:rsid w:val="00F7023B"/>
    <w:rsid w:val="00F76C69"/>
    <w:rsid w:val="00F86E39"/>
    <w:rsid w:val="00FA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6AF26"/>
  <w15:chartTrackingRefBased/>
  <w15:docId w15:val="{49938206-A477-49D6-93AC-1BBA2C59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D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EF4D2F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customStyle="1" w:styleId="SkillsBullets">
    <w:name w:val="Skills Bullets"/>
    <w:basedOn w:val="Normal"/>
    <w:qFormat/>
    <w:rsid w:val="00F7023B"/>
    <w:pPr>
      <w:numPr>
        <w:numId w:val="29"/>
      </w:numPr>
      <w:spacing w:after="0"/>
      <w:contextualSpacing/>
    </w:pPr>
    <w:rPr>
      <w:rFonts w:eastAsiaTheme="minorHAnsi"/>
      <w:color w:val="auto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9B2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F7C434B90A4EA28009DFCC63648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CCE9B-BF8A-4C75-A64D-B1BB4B255273}"/>
      </w:docPartPr>
      <w:docPartBody>
        <w:p w:rsidR="00AE4F81" w:rsidRDefault="00C830C3">
          <w:pPr>
            <w:pStyle w:val="94F7C434B90A4EA28009DFCC6364850B"/>
          </w:pPr>
          <w:r>
            <w:t>Objective</w:t>
          </w:r>
        </w:p>
      </w:docPartBody>
    </w:docPart>
    <w:docPart>
      <w:docPartPr>
        <w:name w:val="ED1E4B04B1D643EC8FDDB0F5C5555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52A54-0BFB-41AE-A583-5F8DF1783547}"/>
      </w:docPartPr>
      <w:docPartBody>
        <w:p w:rsidR="001D408C" w:rsidRDefault="001D408C" w:rsidP="001D408C">
          <w:pPr>
            <w:pStyle w:val="ED1E4B04B1D643EC8FDDB0F5C5555AF9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Mincho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1D"/>
    <w:rsid w:val="00024B06"/>
    <w:rsid w:val="001D408C"/>
    <w:rsid w:val="001D695C"/>
    <w:rsid w:val="00237D12"/>
    <w:rsid w:val="00387A6E"/>
    <w:rsid w:val="00444D31"/>
    <w:rsid w:val="004D069F"/>
    <w:rsid w:val="00733C1D"/>
    <w:rsid w:val="00A42085"/>
    <w:rsid w:val="00AE4F81"/>
    <w:rsid w:val="00B12612"/>
    <w:rsid w:val="00BE2B3A"/>
    <w:rsid w:val="00C41156"/>
    <w:rsid w:val="00C8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F7C434B90A4EA28009DFCC6364850B">
    <w:name w:val="94F7C434B90A4EA28009DFCC6364850B"/>
  </w:style>
  <w:style w:type="paragraph" w:customStyle="1" w:styleId="ED1E4B04B1D643EC8FDDB0F5C5555AF9">
    <w:name w:val="ED1E4B04B1D643EC8FDDB0F5C5555AF9"/>
    <w:rsid w:val="001D408C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DCC1D-EE74-4A94-8515-A056F3BC5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7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keywords/>
  <cp:lastModifiedBy>MANIKANDAN S</cp:lastModifiedBy>
  <cp:revision>5</cp:revision>
  <cp:lastPrinted>2022-11-03T17:53:00Z</cp:lastPrinted>
  <dcterms:created xsi:type="dcterms:W3CDTF">2025-01-10T03:19:00Z</dcterms:created>
  <dcterms:modified xsi:type="dcterms:W3CDTF">2025-01-10T03:27:00Z</dcterms:modified>
  <cp:version/>
</cp:coreProperties>
</file>